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4B88B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A4888A8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BAF7EE8" w14:textId="77777777" w:rsidR="00AB7BD0" w:rsidRDefault="00AB7BD0" w:rsidP="00A51A19">
      <w:pPr>
        <w:ind w:left="0" w:right="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6A45703" w14:textId="77777777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fldChar w:fldCharType="begin"/>
      </w:r>
      <w:r w:rsidRPr="00A51A19">
        <w:rPr>
          <w:rFonts w:ascii="Times New Roman" w:hAnsi="Times New Roman" w:cs="Times New Roman"/>
          <w:sz w:val="24"/>
          <w:szCs w:val="24"/>
        </w:rPr>
        <w:instrText xml:space="preserve"> SEQ CHAPTER \h \r 1</w:instrText>
      </w:r>
      <w:r w:rsidRPr="00A51A19">
        <w:rPr>
          <w:rFonts w:ascii="Times New Roman" w:hAnsi="Times New Roman" w:cs="Times New Roman"/>
          <w:sz w:val="24"/>
          <w:szCs w:val="24"/>
        </w:rPr>
        <w:fldChar w:fldCharType="end"/>
      </w:r>
      <w:r w:rsidRPr="00A51A19">
        <w:rPr>
          <w:rFonts w:ascii="Times New Roman" w:hAnsi="Times New Roman" w:cs="Times New Roman"/>
          <w:b/>
          <w:bCs/>
          <w:sz w:val="24"/>
          <w:szCs w:val="24"/>
        </w:rPr>
        <w:t>Report to the Court</w:t>
      </w:r>
    </w:p>
    <w:p w14:paraId="69AAC190" w14:textId="09CD0AFC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Date Written: 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MERGEFIELD =created_date \* MERGEFORMAT </w:instrTex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r w:rsidR="000160B2">
        <w:rPr>
          <w:rFonts w:ascii="Times New Roman" w:hAnsi="Times New Roman" w:cs="Times New Roman"/>
          <w:bCs/>
          <w:noProof/>
          <w:sz w:val="24"/>
          <w:szCs w:val="24"/>
        </w:rPr>
        <w:t>«=created_date»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end"/>
      </w:r>
    </w:p>
    <w:p w14:paraId="56D0A959" w14:textId="72FD950F" w:rsidR="00A51A19" w:rsidRPr="00A51A19" w:rsidRDefault="00A51A19" w:rsidP="00A51A19">
      <w:pPr>
        <w:ind w:left="0" w:right="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Hearing Date: 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begin"/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MERGEFIELD </w:instrText>
      </w:r>
      <w:r w:rsidR="00D50648">
        <w:rPr>
          <w:rFonts w:ascii="Times New Roman" w:hAnsi="Times New Roman" w:cs="Times New Roman"/>
          <w:bCs/>
          <w:sz w:val="24"/>
          <w:szCs w:val="24"/>
        </w:rPr>
        <w:instrText>=</w:instrText>
      </w:r>
      <w:r w:rsidR="00D50648">
        <w:rPr>
          <w:rFonts w:ascii="Times New Roman" w:hAnsi="Times New Roman" w:cs="Times New Roman"/>
          <w:noProof/>
          <w:sz w:val="24"/>
          <w:szCs w:val="24"/>
        </w:rPr>
        <w:instrText>casa_case</w:instrText>
      </w:r>
      <w:r w:rsidR="005838BC">
        <w:rPr>
          <w:rFonts w:ascii="Times New Roman" w:hAnsi="Times New Roman" w:cs="Times New Roman"/>
          <w:bCs/>
          <w:sz w:val="24"/>
          <w:szCs w:val="24"/>
        </w:rPr>
        <w:instrText>.court_</w:instrText>
      </w:r>
      <w:r w:rsidR="00D50648">
        <w:rPr>
          <w:rFonts w:ascii="Times New Roman" w:hAnsi="Times New Roman" w:cs="Times New Roman"/>
          <w:bCs/>
          <w:sz w:val="24"/>
          <w:szCs w:val="24"/>
        </w:rPr>
        <w:instrText>date</w:instrText>
      </w:r>
      <w:r w:rsidR="005838BC">
        <w:rPr>
          <w:rFonts w:ascii="Times New Roman" w:hAnsi="Times New Roman" w:cs="Times New Roman"/>
          <w:bCs/>
          <w:sz w:val="24"/>
          <w:szCs w:val="24"/>
        </w:rPr>
        <w:instrText xml:space="preserve"> \* MERGEFORMAT </w:instrTex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separate"/>
      </w:r>
      <w:r w:rsidR="00D50648">
        <w:rPr>
          <w:rFonts w:ascii="Times New Roman" w:hAnsi="Times New Roman" w:cs="Times New Roman"/>
          <w:bCs/>
          <w:noProof/>
          <w:sz w:val="24"/>
          <w:szCs w:val="24"/>
        </w:rPr>
        <w:t>«=</w:t>
      </w:r>
      <w:r w:rsidR="00D50648" w:rsidRPr="00D50648">
        <w:rPr>
          <w:rFonts w:ascii="Times New Roman" w:hAnsi="Times New Roman" w:cs="Times New Roman"/>
          <w:noProof/>
          <w:sz w:val="24"/>
          <w:szCs w:val="24"/>
        </w:rPr>
        <w:t>casa_case.</w:t>
      </w:r>
      <w:r w:rsidR="00D50648">
        <w:rPr>
          <w:rFonts w:ascii="Times New Roman" w:hAnsi="Times New Roman" w:cs="Times New Roman"/>
          <w:bCs/>
          <w:noProof/>
          <w:sz w:val="24"/>
          <w:szCs w:val="24"/>
        </w:rPr>
        <w:t>court_date»</w:t>
      </w:r>
      <w:r w:rsidR="005838BC">
        <w:rPr>
          <w:rFonts w:ascii="Times New Roman" w:hAnsi="Times New Roman" w:cs="Times New Roman"/>
          <w:bCs/>
          <w:sz w:val="24"/>
          <w:szCs w:val="24"/>
        </w:rPr>
        <w:fldChar w:fldCharType="end"/>
      </w:r>
    </w:p>
    <w:p w14:paraId="1DFD94B9" w14:textId="77777777" w:rsid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ind w:left="0"/>
        <w:rPr>
          <w:rFonts w:ascii="Times New Roman" w:hAnsi="Times New Roman" w:cs="Times New Roman"/>
          <w:sz w:val="24"/>
          <w:szCs w:val="24"/>
        </w:rPr>
      </w:pPr>
    </w:p>
    <w:p w14:paraId="243F4B6F" w14:textId="79E0B22B" w:rsidR="00A51A19" w:rsidRP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ind w:lef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sz w:val="24"/>
          <w:szCs w:val="24"/>
        </w:rPr>
        <w:t>Respondent</w:t>
      </w:r>
      <w:r w:rsidRPr="00A51A19">
        <w:rPr>
          <w:rFonts w:ascii="Times New Roman" w:hAnsi="Times New Roman" w:cs="Times New Roman"/>
          <w:sz w:val="24"/>
          <w:szCs w:val="24"/>
        </w:rPr>
        <w:t xml:space="preserve">: </w:t>
      </w:r>
      <w:r w:rsidR="007A1BC4">
        <w:rPr>
          <w:rFonts w:ascii="Times New Roman" w:hAnsi="Times New Roman" w:cs="Times New Roman"/>
          <w:i/>
          <w:iCs/>
          <w:sz w:val="24"/>
          <w:szCs w:val="24"/>
        </w:rPr>
        <w:t>&lt;Name&gt;</w:t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b/>
          <w:sz w:val="24"/>
          <w:szCs w:val="24"/>
        </w:rPr>
        <w:t>Case #:</w:t>
      </w:r>
      <w:r w:rsidR="007A1BC4">
        <w:rPr>
          <w:rFonts w:ascii="Times New Roman" w:hAnsi="Times New Roman" w:cs="Times New Roman"/>
          <w:sz w:val="24"/>
          <w:szCs w:val="24"/>
        </w:rPr>
        <w:t xml:space="preserve"> </w:t>
      </w:r>
      <w:r w:rsidR="00D50648">
        <w:rPr>
          <w:rFonts w:ascii="Times New Roman" w:hAnsi="Times New Roman" w:cs="Times New Roman"/>
          <w:sz w:val="24"/>
          <w:szCs w:val="24"/>
        </w:rPr>
        <w:fldChar w:fldCharType="begin"/>
      </w:r>
      <w:r w:rsidR="00D50648">
        <w:rPr>
          <w:rFonts w:ascii="Times New Roman" w:hAnsi="Times New Roman" w:cs="Times New Roman"/>
          <w:sz w:val="24"/>
          <w:szCs w:val="24"/>
        </w:rPr>
        <w:instrText xml:space="preserve"> MERGEFIELD =casa_case.case_number \* MERGEFORMAT </w:instrText>
      </w:r>
      <w:r w:rsidR="00D50648">
        <w:rPr>
          <w:rFonts w:ascii="Times New Roman" w:hAnsi="Times New Roman" w:cs="Times New Roman"/>
          <w:sz w:val="24"/>
          <w:szCs w:val="24"/>
        </w:rPr>
        <w:fldChar w:fldCharType="separate"/>
      </w:r>
      <w:r w:rsidR="00D50648">
        <w:rPr>
          <w:rFonts w:ascii="Times New Roman" w:hAnsi="Times New Roman" w:cs="Times New Roman"/>
          <w:noProof/>
          <w:sz w:val="24"/>
          <w:szCs w:val="24"/>
        </w:rPr>
        <w:t>«=casa_case.case_number»</w:t>
      </w:r>
      <w:r w:rsidR="00D50648">
        <w:rPr>
          <w:rFonts w:ascii="Times New Roman" w:hAnsi="Times New Roman" w:cs="Times New Roman"/>
          <w:sz w:val="24"/>
          <w:szCs w:val="24"/>
        </w:rPr>
        <w:fldChar w:fldCharType="end"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sz w:val="24"/>
          <w:szCs w:val="24"/>
        </w:rPr>
        <w:tab/>
      </w:r>
      <w:r w:rsidRPr="00A51A19">
        <w:rPr>
          <w:rFonts w:ascii="Times New Roman" w:hAnsi="Times New Roman" w:cs="Times New Roman"/>
          <w:b/>
          <w:sz w:val="24"/>
          <w:szCs w:val="24"/>
        </w:rPr>
        <w:t>DOB</w:t>
      </w:r>
      <w:r w:rsidRPr="00A51A19">
        <w:rPr>
          <w:rFonts w:ascii="Times New Roman" w:hAnsi="Times New Roman" w:cs="Times New Roman"/>
          <w:sz w:val="24"/>
          <w:szCs w:val="24"/>
        </w:rPr>
        <w:t xml:space="preserve">: </w:t>
      </w:r>
      <w:r w:rsidR="007A1BC4">
        <w:rPr>
          <w:rFonts w:ascii="Times New Roman" w:hAnsi="Times New Roman" w:cs="Times New Roman"/>
          <w:sz w:val="24"/>
          <w:szCs w:val="24"/>
        </w:rPr>
        <w:fldChar w:fldCharType="begin"/>
      </w:r>
      <w:r w:rsidR="007A1BC4">
        <w:rPr>
          <w:rFonts w:ascii="Times New Roman" w:hAnsi="Times New Roman" w:cs="Times New Roman"/>
          <w:sz w:val="24"/>
          <w:szCs w:val="24"/>
        </w:rPr>
        <w:instrText xml:space="preserve"> MERGEFIELD =casa_case.</w:instrText>
      </w:r>
      <w:r w:rsidR="009A2D4D">
        <w:rPr>
          <w:rFonts w:ascii="Times New Roman" w:hAnsi="Times New Roman" w:cs="Times New Roman"/>
          <w:sz w:val="24"/>
          <w:szCs w:val="24"/>
        </w:rPr>
        <w:instrText>dob</w:instrText>
      </w:r>
      <w:r w:rsidR="007A1BC4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7A1BC4">
        <w:rPr>
          <w:rFonts w:ascii="Times New Roman" w:hAnsi="Times New Roman" w:cs="Times New Roman"/>
          <w:sz w:val="24"/>
          <w:szCs w:val="24"/>
        </w:rPr>
        <w:fldChar w:fldCharType="separate"/>
      </w:r>
      <w:r w:rsidR="009A2D4D">
        <w:rPr>
          <w:rFonts w:ascii="Times New Roman" w:hAnsi="Times New Roman" w:cs="Times New Roman"/>
          <w:noProof/>
          <w:sz w:val="24"/>
          <w:szCs w:val="24"/>
        </w:rPr>
        <w:t>«=casa_case.dob»</w:t>
      </w:r>
      <w:r w:rsidR="007A1BC4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B3DAD14" w14:textId="77777777" w:rsidR="00A51A19" w:rsidRPr="00A51A19" w:rsidRDefault="00A51A19" w:rsidP="00A51A19">
      <w:pPr>
        <w:rPr>
          <w:rFonts w:ascii="Times New Roman" w:hAnsi="Times New Roman" w:cs="Times New Roman"/>
          <w:sz w:val="24"/>
          <w:szCs w:val="24"/>
        </w:rPr>
      </w:pPr>
    </w:p>
    <w:p w14:paraId="65B9449F" w14:textId="45DD602A" w:rsidR="00A51A19" w:rsidRPr="00C33CA9" w:rsidRDefault="00A51A19" w:rsidP="00C33CA9">
      <w:pPr>
        <w:spacing w:line="240" w:lineRule="auto"/>
        <w:ind w:left="0" w:right="0"/>
        <w:rPr>
          <w:rFonts w:ascii="Times New Roman" w:hAnsi="Times New Roman" w:cs="Times New Roman"/>
          <w:b/>
          <w:sz w:val="24"/>
          <w:szCs w:val="24"/>
        </w:rPr>
      </w:pPr>
      <w:r w:rsidRPr="00A75D93">
        <w:rPr>
          <w:rFonts w:ascii="Times New Roman" w:hAnsi="Times New Roman" w:cs="Times New Roman"/>
          <w:b/>
          <w:sz w:val="24"/>
          <w:szCs w:val="24"/>
        </w:rPr>
        <w:t>Persons Interviewed Regarding the Situation:</w:t>
      </w:r>
    </w:p>
    <w:p w14:paraId="11B541DF" w14:textId="71ACB305" w:rsidR="00864589" w:rsidRDefault="0086458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07"/>
        <w:gridCol w:w="3108"/>
      </w:tblGrid>
      <w:tr w:rsidR="00864589" w:rsidRPr="000722A2" w14:paraId="38B2C73E" w14:textId="77777777" w:rsidTr="009A1978">
        <w:tc>
          <w:tcPr>
            <w:tcW w:w="3135" w:type="dxa"/>
          </w:tcPr>
          <w:p w14:paraId="2E141B94" w14:textId="1667FBB9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Name</w:t>
            </w:r>
          </w:p>
        </w:tc>
        <w:tc>
          <w:tcPr>
            <w:tcW w:w="3107" w:type="dxa"/>
          </w:tcPr>
          <w:p w14:paraId="5472CD3D" w14:textId="312B618A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Title/ Relationship</w:t>
            </w:r>
          </w:p>
        </w:tc>
        <w:tc>
          <w:tcPr>
            <w:tcW w:w="3108" w:type="dxa"/>
          </w:tcPr>
          <w:p w14:paraId="53387A25" w14:textId="717DAEA6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Contact Dates</w:t>
            </w:r>
          </w:p>
        </w:tc>
      </w:tr>
      <w:tr w:rsidR="00864589" w:rsidRPr="000722A2" w14:paraId="22CD1A14" w14:textId="77777777" w:rsidTr="009A1978">
        <w:tc>
          <w:tcPr>
            <w:tcW w:w="3135" w:type="dxa"/>
          </w:tcPr>
          <w:p w14:paraId="3D925B48" w14:textId="4D7E8FBF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case_contacts:each(contact)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«case_contacts:each(contact)»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32C4B71E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08" w:type="dxa"/>
          </w:tcPr>
          <w:p w14:paraId="3FB1CB32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4589" w:rsidRPr="000722A2" w14:paraId="0E8AD55C" w14:textId="77777777" w:rsidTr="009A1978">
        <w:tc>
          <w:tcPr>
            <w:tcW w:w="3135" w:type="dxa"/>
          </w:tcPr>
          <w:p w14:paraId="07359620" w14:textId="09683196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=contact.name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«=contact.name»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2DCD0498" w14:textId="36DCBE7E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=contact.type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«=contact.type»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8" w:type="dxa"/>
          </w:tcPr>
          <w:p w14:paraId="2D361330" w14:textId="339213B3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 =contact.dates 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«=contact.dates»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</w:tr>
      <w:tr w:rsidR="00864589" w:rsidRPr="000722A2" w14:paraId="479AF127" w14:textId="77777777" w:rsidTr="009A1978">
        <w:tc>
          <w:tcPr>
            <w:tcW w:w="3135" w:type="dxa"/>
          </w:tcPr>
          <w:p w14:paraId="7D1CCF19" w14:textId="6711390E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case_contacts:endEach \* MERGEFORMAT </w:instrText>
            </w:r>
            <w:r w:rsidRPr="000722A2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t>«case_contacts:endEach»</w:t>
            </w:r>
            <w:r w:rsidRPr="000722A2">
              <w:rPr>
                <w:rFonts w:ascii="Times New Roman" w:hAnsi="Times New Roman" w:cs="Times New Roman"/>
                <w:noProof/>
                <w:sz w:val="24"/>
                <w:szCs w:val="24"/>
              </w:rPr>
              <w:fldChar w:fldCharType="end"/>
            </w:r>
          </w:p>
        </w:tc>
        <w:tc>
          <w:tcPr>
            <w:tcW w:w="3107" w:type="dxa"/>
          </w:tcPr>
          <w:p w14:paraId="5541ECBD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08" w:type="dxa"/>
          </w:tcPr>
          <w:p w14:paraId="5D23F5D6" w14:textId="77777777" w:rsidR="00864589" w:rsidRPr="000722A2" w:rsidRDefault="00864589" w:rsidP="00A51A19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175A36" w14:textId="77777777" w:rsidR="009A1978" w:rsidRDefault="009A1978" w:rsidP="009A1978">
      <w:pPr>
        <w:spacing w:line="240" w:lineRule="auto"/>
        <w:ind w:left="0" w:right="0"/>
        <w:rPr>
          <w:rFonts w:ascii="Times New Roman" w:hAnsi="Times New Roman"/>
          <w:sz w:val="24"/>
          <w:szCs w:val="24"/>
        </w:rPr>
      </w:pPr>
    </w:p>
    <w:p w14:paraId="537EE407" w14:textId="19CF0C4B" w:rsidR="00005AB6" w:rsidRPr="009A1978" w:rsidRDefault="009A1978" w:rsidP="009A1978">
      <w:pPr>
        <w:spacing w:line="240" w:lineRule="auto"/>
        <w:ind w:left="0" w:right="0"/>
        <w:rPr>
          <w:rFonts w:ascii="Times New Roman" w:hAnsi="Times New Roman"/>
          <w:b/>
          <w:sz w:val="24"/>
          <w:szCs w:val="24"/>
        </w:rPr>
      </w:pPr>
      <w:r w:rsidRPr="00C722BE">
        <w:rPr>
          <w:rFonts w:ascii="Times New Roman" w:hAnsi="Times New Roman"/>
          <w:sz w:val="24"/>
          <w:szCs w:val="24"/>
        </w:rPr>
        <w:t>*</w:t>
      </w:r>
      <w:r>
        <w:rPr>
          <w:rFonts w:ascii="Times New Roman" w:hAnsi="Times New Roman"/>
          <w:b/>
          <w:sz w:val="24"/>
          <w:szCs w:val="24"/>
        </w:rPr>
        <w:t>- Indicates attempted contact</w:t>
      </w:r>
    </w:p>
    <w:p w14:paraId="4BEC5916" w14:textId="77777777" w:rsidR="000907C3" w:rsidRPr="00A51A19" w:rsidRDefault="000907C3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4A3BB8A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>Situation:</w:t>
      </w:r>
    </w:p>
    <w:p w14:paraId="2BFB5523" w14:textId="33C05BD9" w:rsidR="00A51A19" w:rsidRDefault="00493BD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>For supervisor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2B6CCD04" w14:textId="77777777" w:rsidR="00493BD9" w:rsidRPr="00493BD9" w:rsidRDefault="00493BD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63FDF415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b/>
          <w:bCs/>
          <w:sz w:val="24"/>
          <w:szCs w:val="24"/>
        </w:rPr>
        <w:t xml:space="preserve">Objective Information:  </w:t>
      </w:r>
    </w:p>
    <w:p w14:paraId="2089B7B3" w14:textId="26603F85" w:rsidR="00A51A19" w:rsidRDefault="00A51A19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  <w:r w:rsidRPr="00A51A19">
        <w:rPr>
          <w:rFonts w:ascii="Times New Roman" w:hAnsi="Times New Roman" w:cs="Times New Roman"/>
          <w:b/>
          <w:i/>
          <w:sz w:val="24"/>
          <w:szCs w:val="24"/>
        </w:rPr>
        <w:t>Placement</w:t>
      </w:r>
    </w:p>
    <w:p w14:paraId="55719B7F" w14:textId="25E29A8A" w:rsidR="004F5694" w:rsidRPr="004F5694" w:rsidRDefault="004F5694" w:rsidP="00A51A19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B5028AC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1D34FF7E" w14:textId="77777777" w:rsidR="00AB7BD0" w:rsidRPr="00A75D93" w:rsidRDefault="00AB7BD0" w:rsidP="00AB7BD0">
      <w:pPr>
        <w:pStyle w:val="Div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Education/Vocation</w:t>
      </w:r>
    </w:p>
    <w:p w14:paraId="5941245C" w14:textId="16D8A16D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72048989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31D33B9" w14:textId="77777777" w:rsidR="00AB7BD0" w:rsidRPr="00A75D93" w:rsidRDefault="00AB7BD0" w:rsidP="00AB7BD0">
      <w:pPr>
        <w:pStyle w:val="Li"/>
        <w:rPr>
          <w:rFonts w:ascii="Times New Roman" w:hAnsi="Times New Roman" w:cs="Times New Roman"/>
          <w:i/>
          <w:sz w:val="24"/>
          <w:lang w:val="en-US"/>
        </w:rPr>
      </w:pPr>
      <w:r w:rsidRPr="00A75D93">
        <w:rPr>
          <w:rFonts w:ascii="Times New Roman" w:hAnsi="Times New Roman" w:cs="Times New Roman"/>
          <w:b/>
          <w:i/>
          <w:sz w:val="24"/>
        </w:rPr>
        <w:t>Health</w:t>
      </w:r>
      <w:r w:rsidRPr="00A75D93">
        <w:rPr>
          <w:rFonts w:ascii="Times New Roman" w:hAnsi="Times New Roman" w:cs="Times New Roman"/>
          <w:i/>
          <w:sz w:val="24"/>
        </w:rPr>
        <w:t>/</w:t>
      </w:r>
      <w:r>
        <w:rPr>
          <w:rFonts w:ascii="Times New Roman" w:hAnsi="Times New Roman" w:cs="Times New Roman"/>
          <w:b/>
          <w:i/>
          <w:sz w:val="24"/>
          <w:lang w:val="en-US"/>
        </w:rPr>
        <w:t>Mental Health</w:t>
      </w:r>
    </w:p>
    <w:p w14:paraId="331CD588" w14:textId="45B0ECDD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65B5890A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00572718" w14:textId="77777777" w:rsidR="00AB7BD0" w:rsidRPr="00A75D93" w:rsidRDefault="00AB7BD0" w:rsidP="00AB7BD0">
      <w:pPr>
        <w:pStyle w:val="Ol"/>
        <w:rPr>
          <w:rFonts w:ascii="Times New Roman" w:hAnsi="Times New Roman" w:cs="Times New Roman"/>
          <w:b/>
          <w:i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Family/Community Connections</w:t>
      </w:r>
    </w:p>
    <w:p w14:paraId="7438A2C3" w14:textId="35E29682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EA3604F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i/>
          <w:sz w:val="24"/>
          <w:szCs w:val="24"/>
        </w:rPr>
      </w:pPr>
    </w:p>
    <w:p w14:paraId="2CB271AB" w14:textId="77777777" w:rsidR="00AB7BD0" w:rsidRPr="00AB7BD0" w:rsidRDefault="00AB7BD0" w:rsidP="00AB7BD0">
      <w:pPr>
        <w:pStyle w:val="Li"/>
        <w:rPr>
          <w:rFonts w:ascii="Times New Roman" w:hAnsi="Times New Roman" w:cs="Times New Roman"/>
          <w:b/>
          <w:i/>
          <w:sz w:val="24"/>
          <w:lang w:val="en-US"/>
        </w:rPr>
      </w:pPr>
      <w:r w:rsidRPr="00AB7BD0">
        <w:rPr>
          <w:rFonts w:ascii="Times New Roman" w:hAnsi="Times New Roman" w:cs="Times New Roman"/>
          <w:b/>
          <w:i/>
          <w:sz w:val="24"/>
          <w:lang w:val="en-US"/>
        </w:rPr>
        <w:t>Post Emancipation Planning (ages 14+)</w:t>
      </w:r>
    </w:p>
    <w:p w14:paraId="3BC9034F" w14:textId="41CD5EF9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11A93957" w14:textId="77777777" w:rsidR="00AB7BD0" w:rsidRPr="00A51A19" w:rsidRDefault="00AB7BD0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</w:p>
    <w:p w14:paraId="24096F50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i/>
          <w:sz w:val="24"/>
          <w:szCs w:val="24"/>
        </w:rPr>
      </w:pPr>
      <w:r w:rsidRPr="00A51A19">
        <w:rPr>
          <w:rFonts w:ascii="Times New Roman" w:hAnsi="Times New Roman" w:cs="Times New Roman"/>
          <w:b/>
          <w:i/>
          <w:sz w:val="24"/>
          <w:szCs w:val="24"/>
        </w:rPr>
        <w:t>Permanency plan</w:t>
      </w:r>
    </w:p>
    <w:p w14:paraId="2990B9E7" w14:textId="576659F9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32AF8E8F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CC4BA" w14:textId="77777777" w:rsidR="00A51A19" w:rsidRPr="004F5694" w:rsidRDefault="00A51A19" w:rsidP="00A51A19">
      <w:pPr>
        <w:ind w:left="0" w:right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F56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Assessment</w:t>
      </w:r>
    </w:p>
    <w:p w14:paraId="3038A258" w14:textId="05A6CC63" w:rsidR="004F5694" w:rsidRPr="004F5694" w:rsidRDefault="004F5694" w:rsidP="004F5694">
      <w:pPr>
        <w:ind w:left="0" w:right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93BD9">
        <w:rPr>
          <w:rFonts w:ascii="Times New Roman" w:hAnsi="Times New Roman" w:cs="Times New Roman"/>
          <w:i/>
          <w:iCs/>
          <w:sz w:val="24"/>
          <w:szCs w:val="24"/>
        </w:rPr>
        <w:t xml:space="preserve">For </w:t>
      </w:r>
      <w:r>
        <w:rPr>
          <w:rFonts w:ascii="Times New Roman" w:hAnsi="Times New Roman" w:cs="Times New Roman"/>
          <w:i/>
          <w:iCs/>
          <w:sz w:val="24"/>
          <w:szCs w:val="24"/>
        </w:rPr>
        <w:t>volunteers -</w:t>
      </w:r>
      <w:r w:rsidRPr="004F5694">
        <w:rPr>
          <w:rFonts w:ascii="Times New Roman" w:hAnsi="Times New Roman" w:cs="Times New Roman"/>
          <w:i/>
          <w:iCs/>
          <w:sz w:val="24"/>
          <w:szCs w:val="24"/>
        </w:rPr>
        <w:t xml:space="preserve"> Objective Information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BD1760D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375A1BC7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87C09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4F56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Recommendations</w:t>
      </w:r>
      <w:r w:rsidRPr="00A51A1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FEB1778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lastRenderedPageBreak/>
        <w:t>Therefore, CASA respectfully recommends that:</w:t>
      </w:r>
    </w:p>
    <w:p w14:paraId="28F04B42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2583F5C6" w14:textId="7766E88C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52787BC1" w14:textId="05C53C47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7330783F" w14:textId="67E56263" w:rsidR="00A51A19" w:rsidRPr="00A51A19" w:rsidRDefault="004F5694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Recommendation…</w:t>
      </w:r>
      <w:r w:rsidR="00A51A19" w:rsidRPr="00A51A19">
        <w:rPr>
          <w:rFonts w:ascii="Times New Roman" w:hAnsi="Times New Roman" w:cs="Times New Roman"/>
          <w:sz w:val="24"/>
          <w:szCs w:val="24"/>
        </w:rPr>
        <w:t>;</w:t>
      </w:r>
    </w:p>
    <w:p w14:paraId="05540AC5" w14:textId="563990F0" w:rsidR="00A51A19" w:rsidRPr="00A51A19" w:rsidRDefault="00A51A19" w:rsidP="00A51A19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t>CASA is continued</w:t>
      </w:r>
      <w:r w:rsidR="004F5694">
        <w:rPr>
          <w:rFonts w:ascii="Times New Roman" w:hAnsi="Times New Roman" w:cs="Times New Roman"/>
          <w:sz w:val="24"/>
          <w:szCs w:val="24"/>
        </w:rPr>
        <w:t>…</w:t>
      </w:r>
    </w:p>
    <w:p w14:paraId="042DE4F0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6FB47598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</w:p>
    <w:p w14:paraId="79104113" w14:textId="77777777" w:rsidR="00A51A19" w:rsidRPr="00A51A19" w:rsidRDefault="00A51A19" w:rsidP="00A51A19">
      <w:pPr>
        <w:ind w:left="0" w:right="0"/>
        <w:rPr>
          <w:rFonts w:ascii="Times New Roman" w:hAnsi="Times New Roman" w:cs="Times New Roman"/>
          <w:sz w:val="24"/>
          <w:szCs w:val="24"/>
        </w:rPr>
      </w:pPr>
      <w:r w:rsidRPr="00A51A19">
        <w:rPr>
          <w:rFonts w:ascii="Times New Roman" w:hAnsi="Times New Roman" w:cs="Times New Roman"/>
          <w:sz w:val="24"/>
          <w:szCs w:val="24"/>
        </w:rPr>
        <w:t>Respectfully submitted,</w:t>
      </w:r>
    </w:p>
    <w:p w14:paraId="440C1282" w14:textId="09B10800" w:rsidR="00DB1F96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p w14:paraId="2CBA54CC" w14:textId="285016EA" w:rsidR="00DB1F96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6"/>
        <w:gridCol w:w="3826"/>
      </w:tblGrid>
      <w:tr w:rsidR="00DB1F96" w14:paraId="3779A235" w14:textId="77777777" w:rsidTr="00DB1F96">
        <w:tc>
          <w:tcPr>
            <w:tcW w:w="5666" w:type="dxa"/>
          </w:tcPr>
          <w:p w14:paraId="1391094A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__________________________</w:t>
            </w:r>
          </w:p>
          <w:p w14:paraId="3E1E2922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=volunteer.name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«=volunteer.name»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261CE19C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Court Appointed Special Advocate</w:t>
            </w:r>
          </w:p>
          <w:p w14:paraId="3D07D27F" w14:textId="65EC549E" w:rsidR="00DB1F96" w:rsidRPr="00A51A19" w:rsidRDefault="00DB1F96" w:rsidP="00DB1F96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Appointed</w:t>
            </w: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=casa_case.assignment_date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864589">
              <w:rPr>
                <w:rFonts w:ascii="Times New Roman" w:hAnsi="Times New Roman" w:cs="Times New Roman"/>
                <w:noProof/>
                <w:sz w:val="24"/>
                <w:szCs w:val="24"/>
              </w:rPr>
              <w:t>«=casa_case.assignment_date»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4C7D9E62" w14:textId="77777777" w:rsidR="00DB1F96" w:rsidRDefault="00DB1F96" w:rsidP="00A51A19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6" w:type="dxa"/>
          </w:tcPr>
          <w:p w14:paraId="57EE5D3C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__________________________</w:t>
            </w:r>
          </w:p>
          <w:p w14:paraId="6E7B9B63" w14:textId="77777777" w:rsidR="00DB1F96" w:rsidRPr="00A51A19" w:rsidRDefault="00DB1F96" w:rsidP="00DB1F96">
            <w:pPr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MERGEFIELD =volunteer.supervisor_name \* MERGEFORMAT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«=volunteer.supervisor_name»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  <w:p w14:paraId="170527F1" w14:textId="77777777" w:rsidR="00DB1F96" w:rsidRDefault="00DB1F96" w:rsidP="00DB1F96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A19">
              <w:rPr>
                <w:rFonts w:ascii="Times New Roman" w:hAnsi="Times New Roman" w:cs="Times New Roman"/>
                <w:sz w:val="24"/>
                <w:szCs w:val="24"/>
              </w:rPr>
              <w:t>CASA Case Supervisor</w:t>
            </w:r>
          </w:p>
          <w:p w14:paraId="0A31E70D" w14:textId="77777777" w:rsidR="00DB1F96" w:rsidRDefault="00DB1F96" w:rsidP="00A51A19">
            <w:pPr>
              <w:tabs>
                <w:tab w:val="left" w:pos="8115"/>
              </w:tabs>
              <w:ind w:left="0" w:righ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8BDC7C" w14:textId="77777777" w:rsidR="00DB1F96" w:rsidRPr="00A51A19" w:rsidRDefault="00DB1F96" w:rsidP="00A51A19">
      <w:pPr>
        <w:tabs>
          <w:tab w:val="left" w:pos="8115"/>
        </w:tabs>
        <w:ind w:left="0" w:right="0"/>
        <w:rPr>
          <w:rFonts w:ascii="Times New Roman" w:hAnsi="Times New Roman" w:cs="Times New Roman"/>
          <w:sz w:val="24"/>
          <w:szCs w:val="24"/>
        </w:rPr>
      </w:pPr>
    </w:p>
    <w:sectPr w:rsidR="00DB1F96" w:rsidRPr="00A51A19" w:rsidSect="00AB7BD0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A3299" w14:textId="77777777" w:rsidR="006932FF" w:rsidRDefault="006932FF" w:rsidP="001A70C2">
      <w:pPr>
        <w:spacing w:line="240" w:lineRule="auto"/>
      </w:pPr>
      <w:r>
        <w:separator/>
      </w:r>
    </w:p>
  </w:endnote>
  <w:endnote w:type="continuationSeparator" w:id="0">
    <w:p w14:paraId="270C54F3" w14:textId="77777777" w:rsidR="006932FF" w:rsidRDefault="006932FF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74CD7" w14:textId="77777777"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 wp14:anchorId="00A173EC" wp14:editId="4CE8C806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22AD1" w14:textId="77777777" w:rsidR="006932FF" w:rsidRDefault="006932FF" w:rsidP="001A70C2">
      <w:pPr>
        <w:spacing w:line="240" w:lineRule="auto"/>
      </w:pPr>
      <w:r>
        <w:separator/>
      </w:r>
    </w:p>
  </w:footnote>
  <w:footnote w:type="continuationSeparator" w:id="0">
    <w:p w14:paraId="43902D2B" w14:textId="77777777" w:rsidR="006932FF" w:rsidRDefault="006932FF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EA481" w14:textId="77777777" w:rsidR="00D37944" w:rsidRDefault="006932FF">
    <w:pPr>
      <w:pStyle w:val="Header"/>
    </w:pPr>
    <w:r>
      <w:rPr>
        <w:noProof/>
        <w:lang w:eastAsia="en-CA"/>
      </w:rPr>
      <w:pict w14:anchorId="45DCD3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left:0;text-align:left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F59DE" w14:textId="77777777" w:rsidR="00D37944" w:rsidRDefault="006932FF">
    <w:pPr>
      <w:pStyle w:val="Header"/>
    </w:pPr>
    <w:r>
      <w:rPr>
        <w:noProof/>
        <w:lang w:eastAsia="en-CA"/>
      </w:rPr>
      <w:pict w14:anchorId="433F96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4" o:spid="_x0000_s2049" type="#_x0000_t75" alt="" style="position:absolute;left:0;text-align:left;margin-left:-69.55pt;margin-top:-70.95pt;width:612pt;height:116.5pt;z-index:-251656192;mso-wrap-edited:f;mso-width-percent:0;mso-height-percent:0;mso-position-horizontal-relative:margin;mso-position-vertical-relative:margin;mso-width-percent:0;mso-height-percent:0" o:allowincell="f">
          <v:imagedata r:id="rId1" o:title="CASA_Letterhead-01" cropbottom="55896f"/>
          <w10:wrap anchorx="margin" anchory="margin"/>
        </v:shape>
      </w:pict>
    </w:r>
    <w:r w:rsidR="00A51A19"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3CA306" wp14:editId="35470542">
              <wp:simplePos x="0" y="0"/>
              <wp:positionH relativeFrom="column">
                <wp:posOffset>3586480</wp:posOffset>
              </wp:positionH>
              <wp:positionV relativeFrom="paragraph">
                <wp:posOffset>463550</wp:posOffset>
              </wp:positionV>
              <wp:extent cx="3854450" cy="266065"/>
              <wp:effectExtent l="0" t="0" r="0" b="3810"/>
              <wp:wrapNone/>
              <wp:docPr id="1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854450" cy="266065"/>
                        <a:chOff x="7082" y="1451"/>
                        <a:chExt cx="4685" cy="419"/>
                      </a:xfrm>
                    </wpg:grpSpPr>
                    <wps:wsp>
                      <wps:cNvPr id="2" name="Text Box 9"/>
                      <wps:cNvSpPr txBox="1">
                        <a:spLocks noChangeArrowheads="1"/>
                      </wps:cNvSpPr>
                      <wps:spPr bwMode="auto">
                        <a:xfrm>
                          <a:off x="7238" y="1503"/>
                          <a:ext cx="4529" cy="2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4E7D3A" w14:textId="77777777" w:rsidR="00ED43D8" w:rsidRPr="00D37944" w:rsidRDefault="00ED43D8" w:rsidP="00ED43D8">
                            <w:pPr>
                              <w:ind w:left="0"/>
                              <w:rPr>
                                <w:b/>
                                <w:color w:val="003399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7082" y="1451"/>
                          <a:ext cx="4300" cy="4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9C512" w14:textId="77777777" w:rsidR="00ED43D8" w:rsidRPr="00ED43D8" w:rsidRDefault="00ED43D8" w:rsidP="00ED43D8">
                            <w:pPr>
                              <w:ind w:left="0"/>
                              <w:rPr>
                                <w:b/>
                                <w:color w:val="1F497D" w:themeColor="text2"/>
                                <w:sz w:val="18"/>
                              </w:rPr>
                            </w:pPr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 xml:space="preserve">6811 Kenilworth Ave, Suite </w:t>
                            </w:r>
                            <w:proofErr w:type="gramStart"/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>402  ∙</w:t>
                            </w:r>
                            <w:proofErr w:type="gramEnd"/>
                            <w:r w:rsidRPr="00ED43D8">
                              <w:rPr>
                                <w:b/>
                                <w:color w:val="1F497D" w:themeColor="text2"/>
                                <w:sz w:val="18"/>
                              </w:rPr>
                              <w:t xml:space="preserve">  Riverdale, MD 20737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3CA306" id="Group 8" o:spid="_x0000_s1026" style="position:absolute;left:0;text-align:left;margin-left:282.4pt;margin-top:36.5pt;width:303.5pt;height:20.95pt;z-index:251662336" coordorigin="7082,1451" coordsize="4685,4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7238;top:1503;width:4529;height: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<v:textbox>
                  <w:txbxContent>
                    <w:p w14:paraId="194E7D3A" w14:textId="77777777" w:rsidR="00ED43D8" w:rsidRPr="00D37944" w:rsidRDefault="00ED43D8" w:rsidP="00ED43D8">
                      <w:pPr>
                        <w:ind w:left="0"/>
                        <w:rPr>
                          <w:b/>
                          <w:color w:val="003399"/>
                          <w:sz w:val="20"/>
                        </w:rPr>
                      </w:pPr>
                    </w:p>
                  </w:txbxContent>
                </v:textbox>
              </v:shape>
              <v:shape id="Text Box 10" o:spid="_x0000_s1028" type="#_x0000_t202" style="position:absolute;left:7082;top:1451;width:4300;height: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<v:textbox>
                  <w:txbxContent>
                    <w:p w14:paraId="3579C512" w14:textId="77777777" w:rsidR="00ED43D8" w:rsidRPr="00ED43D8" w:rsidRDefault="00ED43D8" w:rsidP="00ED43D8">
                      <w:pPr>
                        <w:ind w:left="0"/>
                        <w:rPr>
                          <w:b/>
                          <w:color w:val="1F497D" w:themeColor="text2"/>
                          <w:sz w:val="18"/>
                        </w:rPr>
                      </w:pPr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 xml:space="preserve">6811 Kenilworth Ave, Suite </w:t>
                      </w:r>
                      <w:proofErr w:type="gramStart"/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>402  ∙</w:t>
                      </w:r>
                      <w:proofErr w:type="gramEnd"/>
                      <w:r w:rsidRPr="00ED43D8">
                        <w:rPr>
                          <w:b/>
                          <w:color w:val="1F497D" w:themeColor="text2"/>
                          <w:sz w:val="18"/>
                        </w:rPr>
                        <w:t xml:space="preserve">  Riverdale, MD 20737 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D1E36"/>
    <w:rsid w:val="001211D9"/>
    <w:rsid w:val="00137576"/>
    <w:rsid w:val="001666F6"/>
    <w:rsid w:val="001A5B68"/>
    <w:rsid w:val="001A70C2"/>
    <w:rsid w:val="001B5054"/>
    <w:rsid w:val="001B5539"/>
    <w:rsid w:val="002174B6"/>
    <w:rsid w:val="00247116"/>
    <w:rsid w:val="00253639"/>
    <w:rsid w:val="002C61C4"/>
    <w:rsid w:val="002E395E"/>
    <w:rsid w:val="0030724C"/>
    <w:rsid w:val="003A3F77"/>
    <w:rsid w:val="003B338B"/>
    <w:rsid w:val="003D04AE"/>
    <w:rsid w:val="003F45C1"/>
    <w:rsid w:val="004018C7"/>
    <w:rsid w:val="004419C2"/>
    <w:rsid w:val="00473A5C"/>
    <w:rsid w:val="00493BD9"/>
    <w:rsid w:val="004B66A2"/>
    <w:rsid w:val="004F5694"/>
    <w:rsid w:val="004F5AC1"/>
    <w:rsid w:val="00536A07"/>
    <w:rsid w:val="005838BC"/>
    <w:rsid w:val="006370C8"/>
    <w:rsid w:val="00666059"/>
    <w:rsid w:val="006932FF"/>
    <w:rsid w:val="006D0245"/>
    <w:rsid w:val="006E17DC"/>
    <w:rsid w:val="006F6C50"/>
    <w:rsid w:val="00730971"/>
    <w:rsid w:val="0076032B"/>
    <w:rsid w:val="0077536C"/>
    <w:rsid w:val="0079468C"/>
    <w:rsid w:val="007A1BC4"/>
    <w:rsid w:val="007A2B30"/>
    <w:rsid w:val="008158D1"/>
    <w:rsid w:val="00831CFA"/>
    <w:rsid w:val="00864589"/>
    <w:rsid w:val="008B09CA"/>
    <w:rsid w:val="0093798B"/>
    <w:rsid w:val="009A1978"/>
    <w:rsid w:val="009A2D4D"/>
    <w:rsid w:val="009E1AC2"/>
    <w:rsid w:val="009F48B3"/>
    <w:rsid w:val="00A309E8"/>
    <w:rsid w:val="00A33A3B"/>
    <w:rsid w:val="00A51A19"/>
    <w:rsid w:val="00A66467"/>
    <w:rsid w:val="00A76A9B"/>
    <w:rsid w:val="00A87509"/>
    <w:rsid w:val="00AB01C9"/>
    <w:rsid w:val="00AB7BD0"/>
    <w:rsid w:val="00AC23B9"/>
    <w:rsid w:val="00B030C7"/>
    <w:rsid w:val="00B6030A"/>
    <w:rsid w:val="00BB0947"/>
    <w:rsid w:val="00C33CA9"/>
    <w:rsid w:val="00C43A68"/>
    <w:rsid w:val="00C567C3"/>
    <w:rsid w:val="00C60471"/>
    <w:rsid w:val="00CC6FAF"/>
    <w:rsid w:val="00D265DB"/>
    <w:rsid w:val="00D26E4B"/>
    <w:rsid w:val="00D30B02"/>
    <w:rsid w:val="00D37944"/>
    <w:rsid w:val="00D41E69"/>
    <w:rsid w:val="00D50648"/>
    <w:rsid w:val="00D66D48"/>
    <w:rsid w:val="00D84CEF"/>
    <w:rsid w:val="00DB1F96"/>
    <w:rsid w:val="00DF262D"/>
    <w:rsid w:val="00E002F5"/>
    <w:rsid w:val="00E55A4F"/>
    <w:rsid w:val="00E65012"/>
    <w:rsid w:val="00EB02C1"/>
    <w:rsid w:val="00ED43D8"/>
    <w:rsid w:val="00EF3F5A"/>
    <w:rsid w:val="00EF4CC7"/>
    <w:rsid w:val="00F14429"/>
    <w:rsid w:val="00F364C5"/>
    <w:rsid w:val="00F504F2"/>
    <w:rsid w:val="00F5173B"/>
    <w:rsid w:val="00F74742"/>
    <w:rsid w:val="00F9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7F2F956"/>
  <w15:docId w15:val="{98F97014-16CF-4774-B6F5-FBD010BE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  <w:ind w:left="0" w:right="0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C:\Users\pgerber.INTRA\AppData\Local\Microsoft\Windows\Temporary Internet Files\Content.Outlook\BITBZGZS\CASA_Letterhead.dotx</Template>
  <TotalTime>678</TotalTime>
  <Pages>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Penny Gerber</dc:creator>
  <cp:lastModifiedBy>Tin Tran</cp:lastModifiedBy>
  <cp:revision>20</cp:revision>
  <cp:lastPrinted>2017-09-12T14:42:00Z</cp:lastPrinted>
  <dcterms:created xsi:type="dcterms:W3CDTF">2019-12-09T22:12:00Z</dcterms:created>
  <dcterms:modified xsi:type="dcterms:W3CDTF">2020-10-14T13:04:00Z</dcterms:modified>
</cp:coreProperties>
</file>